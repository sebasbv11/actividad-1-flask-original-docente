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C36" w:rsidRDefault="00B65190">
      <w:bookmarkStart w:id="0" w:name="_GoBack"/>
      <w:bookmarkEnd w:id="0"/>
      <w:r>
        <w:rPr>
          <w:noProof/>
          <w:color w:val="2B579A"/>
          <w:lang w:eastAsia="es-EC"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>
                <wp:simplePos x="0" y="0"/>
                <wp:positionH relativeFrom="leftMargin">
                  <wp:posOffset>6799578</wp:posOffset>
                </wp:positionH>
                <wp:positionV relativeFrom="margin">
                  <wp:posOffset>-104771</wp:posOffset>
                </wp:positionV>
                <wp:extent cx="706118" cy="8447400"/>
                <wp:effectExtent l="0" t="0" r="17782" b="10800"/>
                <wp:wrapNone/>
                <wp:docPr id="6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18" cy="8447400"/>
                          <a:chOff x="0" y="0"/>
                          <a:chExt cx="706118" cy="8447400"/>
                        </a:xfrm>
                      </wpg:grpSpPr>
                      <wps:wsp>
                        <wps:cNvPr id="7" name="Freeform 11"/>
                        <wps:cNvSpPr/>
                        <wps:spPr>
                          <a:xfrm flipH="1">
                            <a:off x="366519" y="0"/>
                            <a:ext cx="339599" cy="8447400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92"/>
                              <a:gd name="f7" fmla="val 13263"/>
                              <a:gd name="f8" fmla="+- 0 673 0"/>
                              <a:gd name="f9" fmla="+- 0 427 0"/>
                              <a:gd name="f10" fmla="+- 0 304 0"/>
                              <a:gd name="f11" fmla="+- 0 550 0"/>
                              <a:gd name="f12" fmla="+- 0 796 0"/>
                              <a:gd name="f13" fmla="val 369"/>
                              <a:gd name="f14" fmla="val 123"/>
                              <a:gd name="f15" fmla="val 13017"/>
                              <a:gd name="f16" fmla="val 246"/>
                              <a:gd name="f17" fmla="+- 0 0 -90"/>
                              <a:gd name="f18" fmla="*/ f3 1 492"/>
                              <a:gd name="f19" fmla="*/ f4 1 13263"/>
                              <a:gd name="f20" fmla="val f5"/>
                              <a:gd name="f21" fmla="val f6"/>
                              <a:gd name="f22" fmla="val f7"/>
                              <a:gd name="f23" fmla="+- f8 0 304"/>
                              <a:gd name="f24" fmla="+- f9 0 304"/>
                              <a:gd name="f25" fmla="+- f10 0 304"/>
                              <a:gd name="f26" fmla="+- f11 0 304"/>
                              <a:gd name="f27" fmla="+- f12 0 304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92"/>
                              <a:gd name="f33" fmla="*/ f29 1 13263"/>
                              <a:gd name="f34" fmla="*/ f23 f30 1"/>
                              <a:gd name="f35" fmla="*/ 2506 f29 1"/>
                              <a:gd name="f36" fmla="*/ f24 f30 1"/>
                              <a:gd name="f37" fmla="*/ 15523 f29 1"/>
                              <a:gd name="f38" fmla="*/ f25 f30 1"/>
                              <a:gd name="f39" fmla="*/ f26 f30 1"/>
                              <a:gd name="f40" fmla="*/ 15769 f29 1"/>
                              <a:gd name="f41" fmla="*/ f27 f30 1"/>
                              <a:gd name="f42" fmla="+- f31 0 f1"/>
                              <a:gd name="f43" fmla="*/ f34 1 492"/>
                              <a:gd name="f44" fmla="*/ f35 1 13263"/>
                              <a:gd name="f45" fmla="*/ f36 1 492"/>
                              <a:gd name="f46" fmla="*/ f37 1 13263"/>
                              <a:gd name="f47" fmla="*/ f38 1 492"/>
                              <a:gd name="f48" fmla="*/ f39 1 492"/>
                              <a:gd name="f49" fmla="*/ f40 1 13263"/>
                              <a:gd name="f50" fmla="*/ f41 1 492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3"/>
                              <a:gd name="f62" fmla="*/ f50 1 f32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9 1"/>
                              <a:gd name="f74" fmla="*/ f62 f1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2" y="f73"/>
                              </a:cxn>
                              <a:cxn ang="f42">
                                <a:pos x="f74" y="f70"/>
                              </a:cxn>
                              <a:cxn ang="f42">
                                <a:pos x="f67" y="f70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92" h="13263">
                                <a:moveTo>
                                  <a:pt x="f13" y="f5"/>
                                </a:moveTo>
                                <a:lnTo>
                                  <a:pt x="f14" y="f5"/>
                                </a:lnTo>
                                <a:lnTo>
                                  <a:pt x="f14" y="f15"/>
                                </a:lnTo>
                                <a:lnTo>
                                  <a:pt x="f5" y="f15"/>
                                </a:lnTo>
                                <a:lnTo>
                                  <a:pt x="f16" y="f7"/>
                                </a:lnTo>
                                <a:lnTo>
                                  <a:pt x="f6" y="f15"/>
                                </a:lnTo>
                                <a:lnTo>
                                  <a:pt x="f13" y="f15"/>
                                </a:lnTo>
                                <a:lnTo>
                                  <a:pt x="f13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8" name="Freeform 12"/>
                        <wps:cNvSpPr/>
                        <wps:spPr>
                          <a:xfrm flipH="1">
                            <a:off x="366519" y="0"/>
                            <a:ext cx="339599" cy="8447400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92"/>
                              <a:gd name="f7" fmla="val 13263"/>
                              <a:gd name="f8" fmla="+- 0 304 0"/>
                              <a:gd name="f9" fmla="+- 0 427 0"/>
                              <a:gd name="f10" fmla="+- 0 673 0"/>
                              <a:gd name="f11" fmla="+- 0 796 0"/>
                              <a:gd name="f12" fmla="+- 0 550 0"/>
                              <a:gd name="f13" fmla="val 13017"/>
                              <a:gd name="f14" fmla="val 123"/>
                              <a:gd name="f15" fmla="val 369"/>
                              <a:gd name="f16" fmla="val 246"/>
                              <a:gd name="f17" fmla="+- 0 0 -90"/>
                              <a:gd name="f18" fmla="*/ f3 1 492"/>
                              <a:gd name="f19" fmla="*/ f4 1 13263"/>
                              <a:gd name="f20" fmla="val f5"/>
                              <a:gd name="f21" fmla="val f6"/>
                              <a:gd name="f22" fmla="val f7"/>
                              <a:gd name="f23" fmla="+- f8 0 304"/>
                              <a:gd name="f24" fmla="+- f9 0 304"/>
                              <a:gd name="f25" fmla="+- f10 0 304"/>
                              <a:gd name="f26" fmla="+- f11 0 304"/>
                              <a:gd name="f27" fmla="+- f12 0 304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92"/>
                              <a:gd name="f33" fmla="*/ f29 1 13263"/>
                              <a:gd name="f34" fmla="*/ f23 f30 1"/>
                              <a:gd name="f35" fmla="*/ 15523 f29 1"/>
                              <a:gd name="f36" fmla="*/ f24 f30 1"/>
                              <a:gd name="f37" fmla="*/ 2506 f29 1"/>
                              <a:gd name="f38" fmla="*/ f25 f30 1"/>
                              <a:gd name="f39" fmla="*/ f26 f30 1"/>
                              <a:gd name="f40" fmla="*/ f27 f30 1"/>
                              <a:gd name="f41" fmla="*/ 15769 f29 1"/>
                              <a:gd name="f42" fmla="+- f31 0 f1"/>
                              <a:gd name="f43" fmla="*/ f34 1 492"/>
                              <a:gd name="f44" fmla="*/ f35 1 13263"/>
                              <a:gd name="f45" fmla="*/ f36 1 492"/>
                              <a:gd name="f46" fmla="*/ f37 1 13263"/>
                              <a:gd name="f47" fmla="*/ f38 1 492"/>
                              <a:gd name="f48" fmla="*/ f39 1 492"/>
                              <a:gd name="f49" fmla="*/ f40 1 492"/>
                              <a:gd name="f50" fmla="*/ f41 1 13263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2"/>
                              <a:gd name="f62" fmla="*/ f50 1 f33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8 1"/>
                              <a:gd name="f74" fmla="*/ f62 f1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1" y="f68"/>
                              </a:cxn>
                              <a:cxn ang="f42">
                                <a:pos x="f72" y="f68"/>
                              </a:cxn>
                              <a:cxn ang="f42">
                                <a:pos x="f73" y="f74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92" h="13263">
                                <a:moveTo>
                                  <a:pt x="f5" y="f13"/>
                                </a:moveTo>
                                <a:lnTo>
                                  <a:pt x="f14" y="f13"/>
                                </a:lnTo>
                                <a:lnTo>
                                  <a:pt x="f14" y="f5"/>
                                </a:lnTo>
                                <a:lnTo>
                                  <a:pt x="f15" y="f5"/>
                                </a:lnTo>
                                <a:lnTo>
                                  <a:pt x="f15" y="f13"/>
                                </a:lnTo>
                                <a:lnTo>
                                  <a:pt x="f6" y="f13"/>
                                </a:lnTo>
                                <a:lnTo>
                                  <a:pt x="f16" y="f7"/>
                                </a:lnTo>
                                <a:lnTo>
                                  <a:pt x="f5" y="f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2" cap="flat">
                            <a:solidFill>
                              <a:srgbClr val="A3001F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9" name="Freeform 13"/>
                        <wps:cNvSpPr/>
                        <wps:spPr>
                          <a:xfrm flipH="1">
                            <a:off x="0" y="73883"/>
                            <a:ext cx="313374" cy="8254416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54"/>
                              <a:gd name="f7" fmla="val 12960"/>
                              <a:gd name="f8" fmla="+- 0 1214 0"/>
                              <a:gd name="f9" fmla="+- 0 987 0"/>
                              <a:gd name="f10" fmla="+- 0 873 0"/>
                              <a:gd name="f11" fmla="+- 0 1100 0"/>
                              <a:gd name="f12" fmla="+- 0 1327 0"/>
                              <a:gd name="f13" fmla="val 341"/>
                              <a:gd name="f14" fmla="val 114"/>
                              <a:gd name="f15" fmla="val 12733"/>
                              <a:gd name="f16" fmla="val 227"/>
                              <a:gd name="f17" fmla="+- 0 0 -90"/>
                              <a:gd name="f18" fmla="*/ f3 1 454"/>
                              <a:gd name="f19" fmla="*/ f4 1 12960"/>
                              <a:gd name="f20" fmla="val f5"/>
                              <a:gd name="f21" fmla="val f6"/>
                              <a:gd name="f22" fmla="val f7"/>
                              <a:gd name="f23" fmla="+- f8 0 873"/>
                              <a:gd name="f24" fmla="+- f9 0 873"/>
                              <a:gd name="f25" fmla="+- f10 0 873"/>
                              <a:gd name="f26" fmla="+- f11 0 873"/>
                              <a:gd name="f27" fmla="+- f12 0 873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54"/>
                              <a:gd name="f33" fmla="*/ f29 1 12960"/>
                              <a:gd name="f34" fmla="*/ f23 f30 1"/>
                              <a:gd name="f35" fmla="*/ 2622 f29 1"/>
                              <a:gd name="f36" fmla="*/ f24 f30 1"/>
                              <a:gd name="f37" fmla="*/ 15355 f29 1"/>
                              <a:gd name="f38" fmla="*/ f25 f30 1"/>
                              <a:gd name="f39" fmla="*/ f26 f30 1"/>
                              <a:gd name="f40" fmla="*/ 15582 f29 1"/>
                              <a:gd name="f41" fmla="*/ f27 f30 1"/>
                              <a:gd name="f42" fmla="+- f31 0 f1"/>
                              <a:gd name="f43" fmla="*/ f34 1 454"/>
                              <a:gd name="f44" fmla="*/ f35 1 12960"/>
                              <a:gd name="f45" fmla="*/ f36 1 454"/>
                              <a:gd name="f46" fmla="*/ f37 1 12960"/>
                              <a:gd name="f47" fmla="*/ f38 1 454"/>
                              <a:gd name="f48" fmla="*/ f39 1 454"/>
                              <a:gd name="f49" fmla="*/ f40 1 12960"/>
                              <a:gd name="f50" fmla="*/ f41 1 454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3"/>
                              <a:gd name="f62" fmla="*/ f50 1 f32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9 1"/>
                              <a:gd name="f74" fmla="*/ f62 f1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2" y="f73"/>
                              </a:cxn>
                              <a:cxn ang="f42">
                                <a:pos x="f74" y="f70"/>
                              </a:cxn>
                              <a:cxn ang="f42">
                                <a:pos x="f67" y="f70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54" h="12960">
                                <a:moveTo>
                                  <a:pt x="f13" y="f5"/>
                                </a:moveTo>
                                <a:lnTo>
                                  <a:pt x="f14" y="f5"/>
                                </a:lnTo>
                                <a:lnTo>
                                  <a:pt x="f14" y="f15"/>
                                </a:lnTo>
                                <a:lnTo>
                                  <a:pt x="f5" y="f15"/>
                                </a:lnTo>
                                <a:lnTo>
                                  <a:pt x="f16" y="f7"/>
                                </a:lnTo>
                                <a:lnTo>
                                  <a:pt x="f6" y="f15"/>
                                </a:lnTo>
                                <a:lnTo>
                                  <a:pt x="f13" y="f15"/>
                                </a:lnTo>
                                <a:lnTo>
                                  <a:pt x="f13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0" name="Freeform 14"/>
                        <wps:cNvSpPr/>
                        <wps:spPr>
                          <a:xfrm flipH="1">
                            <a:off x="0" y="73883"/>
                            <a:ext cx="313374" cy="8254416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54"/>
                              <a:gd name="f7" fmla="val 12960"/>
                              <a:gd name="f8" fmla="+- 0 873 0"/>
                              <a:gd name="f9" fmla="+- 0 987 0"/>
                              <a:gd name="f10" fmla="+- 0 1214 0"/>
                              <a:gd name="f11" fmla="+- 0 1327 0"/>
                              <a:gd name="f12" fmla="+- 0 1100 0"/>
                              <a:gd name="f13" fmla="val 12733"/>
                              <a:gd name="f14" fmla="val 114"/>
                              <a:gd name="f15" fmla="val 341"/>
                              <a:gd name="f16" fmla="val 227"/>
                              <a:gd name="f17" fmla="+- 0 0 -90"/>
                              <a:gd name="f18" fmla="*/ f3 1 454"/>
                              <a:gd name="f19" fmla="*/ f4 1 12960"/>
                              <a:gd name="f20" fmla="val f5"/>
                              <a:gd name="f21" fmla="val f6"/>
                              <a:gd name="f22" fmla="val f7"/>
                              <a:gd name="f23" fmla="+- f8 0 873"/>
                              <a:gd name="f24" fmla="+- f9 0 873"/>
                              <a:gd name="f25" fmla="+- f10 0 873"/>
                              <a:gd name="f26" fmla="+- f11 0 873"/>
                              <a:gd name="f27" fmla="+- f12 0 873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54"/>
                              <a:gd name="f33" fmla="*/ f29 1 12960"/>
                              <a:gd name="f34" fmla="*/ f23 f30 1"/>
                              <a:gd name="f35" fmla="*/ 15355 f29 1"/>
                              <a:gd name="f36" fmla="*/ f24 f30 1"/>
                              <a:gd name="f37" fmla="*/ 2622 f29 1"/>
                              <a:gd name="f38" fmla="*/ f25 f30 1"/>
                              <a:gd name="f39" fmla="*/ f26 f30 1"/>
                              <a:gd name="f40" fmla="*/ f27 f30 1"/>
                              <a:gd name="f41" fmla="*/ 15582 f29 1"/>
                              <a:gd name="f42" fmla="+- f31 0 f1"/>
                              <a:gd name="f43" fmla="*/ f34 1 454"/>
                              <a:gd name="f44" fmla="*/ f35 1 12960"/>
                              <a:gd name="f45" fmla="*/ f36 1 454"/>
                              <a:gd name="f46" fmla="*/ f37 1 12960"/>
                              <a:gd name="f47" fmla="*/ f38 1 454"/>
                              <a:gd name="f48" fmla="*/ f39 1 454"/>
                              <a:gd name="f49" fmla="*/ f40 1 454"/>
                              <a:gd name="f50" fmla="*/ f41 1 12960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2"/>
                              <a:gd name="f62" fmla="*/ f50 1 f33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8 1"/>
                              <a:gd name="f74" fmla="*/ f62 f1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1" y="f68"/>
                              </a:cxn>
                              <a:cxn ang="f42">
                                <a:pos x="f72" y="f68"/>
                              </a:cxn>
                              <a:cxn ang="f42">
                                <a:pos x="f73" y="f74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54" h="12960">
                                <a:moveTo>
                                  <a:pt x="f5" y="f13"/>
                                </a:moveTo>
                                <a:lnTo>
                                  <a:pt x="f14" y="f13"/>
                                </a:lnTo>
                                <a:lnTo>
                                  <a:pt x="f14" y="f5"/>
                                </a:lnTo>
                                <a:lnTo>
                                  <a:pt x="f15" y="f5"/>
                                </a:lnTo>
                                <a:lnTo>
                                  <a:pt x="f15" y="f13"/>
                                </a:lnTo>
                                <a:lnTo>
                                  <a:pt x="f6" y="f13"/>
                                </a:lnTo>
                                <a:lnTo>
                                  <a:pt x="f16" y="f7"/>
                                </a:lnTo>
                                <a:lnTo>
                                  <a:pt x="f5" y="f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2" cap="flat">
                            <a:solidFill>
                              <a:srgbClr val="006600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41822" id="Grupo 4" o:spid="_x0000_s1026" style="position:absolute;margin-left:535.4pt;margin-top:-8.25pt;width:55.6pt;height:665.15pt;z-index:-251658239;mso-position-horizontal-relative:left-margin-area;mso-position-vertical-relative:margin" coordsize="7061,84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">
                <v:shape id="Freeform 11" o:spid="_x0000_s1027" style="position:absolute;left:3665;width:3396;height:84474;flip:x;visibility:visible;mso-wrap-style:square;v-text-anchor:top" coordsize="492,13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" path="m369,l123,r,13017l,13017r246,246l492,13017r-123,l369,xe" fillcolor="#c00" stroked="f">
                  <v:path arrowok="t" o:connecttype="custom" o:connectlocs="169800,0;339599,4223700;169800,8447400;0,4223700;254699,1596108;84900,1596108;84900,9886827;0,9886827;169800,10043508;339599,9886827;254699,9886827;254699,1596108" o:connectangles="270,0,90,180,0,0,0,0,0,0,0,0" textboxrect="0,0,492,13263"/>
                </v:shape>
                <v:shape id="Freeform 12" o:spid="_x0000_s1028" style="position:absolute;left:3665;width:3396;height:84474;flip:x;visibility:visible;mso-wrap-style:square;v-text-anchor:top" coordsize="492,13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" path="m,13017r123,l123,,369,r,13017l492,13017r-246,246l,13017xe" filled="f" strokecolor="#a3001f" strokeweight=".70561mm">
                  <v:path arrowok="t" o:connecttype="custom" o:connectlocs="169800,0;339599,4223700;169800,8447400;0,4223700;0,9886827;84900,9886827;84900,1596108;254699,1596108;254699,9886827;339599,9886827;169800,10043508;0,9886827" o:connectangles="270,0,90,180,0,0,0,0,0,0,0,0" textboxrect="0,0,492,13263"/>
                </v:shape>
                <v:shape id="Freeform 13" o:spid="_x0000_s1029" style="position:absolute;top:738;width:3133;height:82544;flip:x;visibility:visible;mso-wrap-style:square;v-text-anchor:top" coordsize="454,1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" path="m341,l114,r,12733l,12733r227,227l454,12733r-113,l341,xe" fillcolor="green" stroked="f">
                  <v:path arrowok="t" o:connecttype="custom" o:connectlocs="156687,0;313374,4127208;156687,8254416;0,4127208;235376,1669991;78689,1669991;78689,9779827;0,9779827;156687,9924407;313374,9779827;235376,9779827;235376,1669991" o:connectangles="270,0,90,180,0,0,0,0,0,0,0,0" textboxrect="0,0,454,12960"/>
                </v:shape>
                <v:shape id="Freeform 14" o:spid="_x0000_s1030" style="position:absolute;top:738;width:3133;height:82544;flip:x;visibility:visible;mso-wrap-style:square;v-text-anchor:top" coordsize="454,1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" path="m,12733r114,l114,,341,r,12733l454,12733r-227,227l,12733xe" filled="f" strokecolor="#060" strokeweight=".70561mm">
                  <v:path arrowok="t" o:connecttype="custom" o:connectlocs="156687,0;313374,4127208;156687,8254416;0,4127208;0,9779827;78689,9779827;78689,1669991;235376,1669991;235376,9779827;313374,9779827;156687,9924407;0,9779827" o:connectangles="270,0,90,180,0,0,0,0,0,0,0,0" textboxrect="0,0,454,12960"/>
                </v:shape>
                <w10:wrap anchorx="margin" anchory="margin"/>
              </v:group>
            </w:pict>
          </mc:Fallback>
        </mc:AlternateContent>
      </w:r>
      <w:r>
        <w:rPr>
          <w:noProof/>
          <w:color w:val="2B579A"/>
          <w:lang w:eastAsia="es-EC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leftMargin">
                  <wp:posOffset>228600</wp:posOffset>
                </wp:positionH>
                <wp:positionV relativeFrom="margin">
                  <wp:posOffset>-109215</wp:posOffset>
                </wp:positionV>
                <wp:extent cx="675000" cy="8447400"/>
                <wp:effectExtent l="0" t="0" r="10800" b="10800"/>
                <wp:wrapNone/>
                <wp:docPr id="11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00" cy="8447400"/>
                          <a:chOff x="0" y="0"/>
                          <a:chExt cx="675000" cy="8447400"/>
                        </a:xfrm>
                      </wpg:grpSpPr>
                      <wps:wsp>
                        <wps:cNvPr id="12" name="Freeform 11"/>
                        <wps:cNvSpPr/>
                        <wps:spPr>
                          <a:xfrm>
                            <a:off x="0" y="0"/>
                            <a:ext cx="324639" cy="8447400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92"/>
                              <a:gd name="f7" fmla="val 13263"/>
                              <a:gd name="f8" fmla="+- 0 673 0"/>
                              <a:gd name="f9" fmla="+- 0 427 0"/>
                              <a:gd name="f10" fmla="+- 0 304 0"/>
                              <a:gd name="f11" fmla="+- 0 550 0"/>
                              <a:gd name="f12" fmla="+- 0 796 0"/>
                              <a:gd name="f13" fmla="val 369"/>
                              <a:gd name="f14" fmla="val 123"/>
                              <a:gd name="f15" fmla="val 13017"/>
                              <a:gd name="f16" fmla="val 246"/>
                              <a:gd name="f17" fmla="+- 0 0 -90"/>
                              <a:gd name="f18" fmla="*/ f3 1 492"/>
                              <a:gd name="f19" fmla="*/ f4 1 13263"/>
                              <a:gd name="f20" fmla="val f5"/>
                              <a:gd name="f21" fmla="val f6"/>
                              <a:gd name="f22" fmla="val f7"/>
                              <a:gd name="f23" fmla="+- f8 0 304"/>
                              <a:gd name="f24" fmla="+- f9 0 304"/>
                              <a:gd name="f25" fmla="+- f10 0 304"/>
                              <a:gd name="f26" fmla="+- f11 0 304"/>
                              <a:gd name="f27" fmla="+- f12 0 304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92"/>
                              <a:gd name="f33" fmla="*/ f29 1 13263"/>
                              <a:gd name="f34" fmla="*/ f23 f30 1"/>
                              <a:gd name="f35" fmla="*/ 2506 f29 1"/>
                              <a:gd name="f36" fmla="*/ f24 f30 1"/>
                              <a:gd name="f37" fmla="*/ 15523 f29 1"/>
                              <a:gd name="f38" fmla="*/ f25 f30 1"/>
                              <a:gd name="f39" fmla="*/ f26 f30 1"/>
                              <a:gd name="f40" fmla="*/ 15769 f29 1"/>
                              <a:gd name="f41" fmla="*/ f27 f30 1"/>
                              <a:gd name="f42" fmla="+- f31 0 f1"/>
                              <a:gd name="f43" fmla="*/ f34 1 492"/>
                              <a:gd name="f44" fmla="*/ f35 1 13263"/>
                              <a:gd name="f45" fmla="*/ f36 1 492"/>
                              <a:gd name="f46" fmla="*/ f37 1 13263"/>
                              <a:gd name="f47" fmla="*/ f38 1 492"/>
                              <a:gd name="f48" fmla="*/ f39 1 492"/>
                              <a:gd name="f49" fmla="*/ f40 1 13263"/>
                              <a:gd name="f50" fmla="*/ f41 1 492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3"/>
                              <a:gd name="f62" fmla="*/ f50 1 f32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9 1"/>
                              <a:gd name="f74" fmla="*/ f62 f1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2" y="f73"/>
                              </a:cxn>
                              <a:cxn ang="f42">
                                <a:pos x="f74" y="f70"/>
                              </a:cxn>
                              <a:cxn ang="f42">
                                <a:pos x="f67" y="f70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92" h="13263">
                                <a:moveTo>
                                  <a:pt x="f13" y="f5"/>
                                </a:moveTo>
                                <a:lnTo>
                                  <a:pt x="f14" y="f5"/>
                                </a:lnTo>
                                <a:lnTo>
                                  <a:pt x="f14" y="f15"/>
                                </a:lnTo>
                                <a:lnTo>
                                  <a:pt x="f5" y="f15"/>
                                </a:lnTo>
                                <a:lnTo>
                                  <a:pt x="f16" y="f7"/>
                                </a:lnTo>
                                <a:lnTo>
                                  <a:pt x="f6" y="f15"/>
                                </a:lnTo>
                                <a:lnTo>
                                  <a:pt x="f13" y="f15"/>
                                </a:lnTo>
                                <a:lnTo>
                                  <a:pt x="f13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3" name="Freeform 12"/>
                        <wps:cNvSpPr/>
                        <wps:spPr>
                          <a:xfrm>
                            <a:off x="0" y="0"/>
                            <a:ext cx="324639" cy="8447400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92"/>
                              <a:gd name="f7" fmla="val 13263"/>
                              <a:gd name="f8" fmla="+- 0 304 0"/>
                              <a:gd name="f9" fmla="+- 0 427 0"/>
                              <a:gd name="f10" fmla="+- 0 673 0"/>
                              <a:gd name="f11" fmla="+- 0 796 0"/>
                              <a:gd name="f12" fmla="+- 0 550 0"/>
                              <a:gd name="f13" fmla="val 13017"/>
                              <a:gd name="f14" fmla="val 123"/>
                              <a:gd name="f15" fmla="val 369"/>
                              <a:gd name="f16" fmla="val 246"/>
                              <a:gd name="f17" fmla="+- 0 0 -90"/>
                              <a:gd name="f18" fmla="*/ f3 1 492"/>
                              <a:gd name="f19" fmla="*/ f4 1 13263"/>
                              <a:gd name="f20" fmla="val f5"/>
                              <a:gd name="f21" fmla="val f6"/>
                              <a:gd name="f22" fmla="val f7"/>
                              <a:gd name="f23" fmla="+- f8 0 304"/>
                              <a:gd name="f24" fmla="+- f9 0 304"/>
                              <a:gd name="f25" fmla="+- f10 0 304"/>
                              <a:gd name="f26" fmla="+- f11 0 304"/>
                              <a:gd name="f27" fmla="+- f12 0 304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92"/>
                              <a:gd name="f33" fmla="*/ f29 1 13263"/>
                              <a:gd name="f34" fmla="*/ f23 f30 1"/>
                              <a:gd name="f35" fmla="*/ 15523 f29 1"/>
                              <a:gd name="f36" fmla="*/ f24 f30 1"/>
                              <a:gd name="f37" fmla="*/ 2506 f29 1"/>
                              <a:gd name="f38" fmla="*/ f25 f30 1"/>
                              <a:gd name="f39" fmla="*/ f26 f30 1"/>
                              <a:gd name="f40" fmla="*/ f27 f30 1"/>
                              <a:gd name="f41" fmla="*/ 15769 f29 1"/>
                              <a:gd name="f42" fmla="+- f31 0 f1"/>
                              <a:gd name="f43" fmla="*/ f34 1 492"/>
                              <a:gd name="f44" fmla="*/ f35 1 13263"/>
                              <a:gd name="f45" fmla="*/ f36 1 492"/>
                              <a:gd name="f46" fmla="*/ f37 1 13263"/>
                              <a:gd name="f47" fmla="*/ f38 1 492"/>
                              <a:gd name="f48" fmla="*/ f39 1 492"/>
                              <a:gd name="f49" fmla="*/ f40 1 492"/>
                              <a:gd name="f50" fmla="*/ f41 1 13263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2"/>
                              <a:gd name="f62" fmla="*/ f50 1 f33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8 1"/>
                              <a:gd name="f74" fmla="*/ f62 f1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1" y="f68"/>
                              </a:cxn>
                              <a:cxn ang="f42">
                                <a:pos x="f72" y="f68"/>
                              </a:cxn>
                              <a:cxn ang="f42">
                                <a:pos x="f73" y="f74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92" h="13263">
                                <a:moveTo>
                                  <a:pt x="f5" y="f13"/>
                                </a:moveTo>
                                <a:lnTo>
                                  <a:pt x="f14" y="f13"/>
                                </a:lnTo>
                                <a:lnTo>
                                  <a:pt x="f14" y="f5"/>
                                </a:lnTo>
                                <a:lnTo>
                                  <a:pt x="f15" y="f5"/>
                                </a:lnTo>
                                <a:lnTo>
                                  <a:pt x="f15" y="f13"/>
                                </a:lnTo>
                                <a:lnTo>
                                  <a:pt x="f6" y="f13"/>
                                </a:lnTo>
                                <a:lnTo>
                                  <a:pt x="f16" y="f7"/>
                                </a:lnTo>
                                <a:lnTo>
                                  <a:pt x="f5" y="f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2" cap="flat">
                            <a:solidFill>
                              <a:srgbClr val="A3001F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4" name="Freeform 13"/>
                        <wps:cNvSpPr/>
                        <wps:spPr>
                          <a:xfrm>
                            <a:off x="375443" y="73874"/>
                            <a:ext cx="299557" cy="8254416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54"/>
                              <a:gd name="f7" fmla="val 12960"/>
                              <a:gd name="f8" fmla="+- 0 1214 0"/>
                              <a:gd name="f9" fmla="+- 0 987 0"/>
                              <a:gd name="f10" fmla="+- 0 873 0"/>
                              <a:gd name="f11" fmla="+- 0 1100 0"/>
                              <a:gd name="f12" fmla="+- 0 1327 0"/>
                              <a:gd name="f13" fmla="val 341"/>
                              <a:gd name="f14" fmla="val 114"/>
                              <a:gd name="f15" fmla="val 12733"/>
                              <a:gd name="f16" fmla="val 227"/>
                              <a:gd name="f17" fmla="+- 0 0 -90"/>
                              <a:gd name="f18" fmla="*/ f3 1 454"/>
                              <a:gd name="f19" fmla="*/ f4 1 12960"/>
                              <a:gd name="f20" fmla="val f5"/>
                              <a:gd name="f21" fmla="val f6"/>
                              <a:gd name="f22" fmla="val f7"/>
                              <a:gd name="f23" fmla="+- f8 0 873"/>
                              <a:gd name="f24" fmla="+- f9 0 873"/>
                              <a:gd name="f25" fmla="+- f10 0 873"/>
                              <a:gd name="f26" fmla="+- f11 0 873"/>
                              <a:gd name="f27" fmla="+- f12 0 873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54"/>
                              <a:gd name="f33" fmla="*/ f29 1 12960"/>
                              <a:gd name="f34" fmla="*/ f23 f30 1"/>
                              <a:gd name="f35" fmla="*/ 2622 f29 1"/>
                              <a:gd name="f36" fmla="*/ f24 f30 1"/>
                              <a:gd name="f37" fmla="*/ 15355 f29 1"/>
                              <a:gd name="f38" fmla="*/ f25 f30 1"/>
                              <a:gd name="f39" fmla="*/ f26 f30 1"/>
                              <a:gd name="f40" fmla="*/ 15582 f29 1"/>
                              <a:gd name="f41" fmla="*/ f27 f30 1"/>
                              <a:gd name="f42" fmla="+- f31 0 f1"/>
                              <a:gd name="f43" fmla="*/ f34 1 454"/>
                              <a:gd name="f44" fmla="*/ f35 1 12960"/>
                              <a:gd name="f45" fmla="*/ f36 1 454"/>
                              <a:gd name="f46" fmla="*/ f37 1 12960"/>
                              <a:gd name="f47" fmla="*/ f38 1 454"/>
                              <a:gd name="f48" fmla="*/ f39 1 454"/>
                              <a:gd name="f49" fmla="*/ f40 1 12960"/>
                              <a:gd name="f50" fmla="*/ f41 1 454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3"/>
                              <a:gd name="f62" fmla="*/ f50 1 f32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9 1"/>
                              <a:gd name="f74" fmla="*/ f62 f1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2" y="f73"/>
                              </a:cxn>
                              <a:cxn ang="f42">
                                <a:pos x="f74" y="f70"/>
                              </a:cxn>
                              <a:cxn ang="f42">
                                <a:pos x="f67" y="f70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54" h="12960">
                                <a:moveTo>
                                  <a:pt x="f13" y="f5"/>
                                </a:moveTo>
                                <a:lnTo>
                                  <a:pt x="f14" y="f5"/>
                                </a:lnTo>
                                <a:lnTo>
                                  <a:pt x="f14" y="f15"/>
                                </a:lnTo>
                                <a:lnTo>
                                  <a:pt x="f5" y="f15"/>
                                </a:lnTo>
                                <a:lnTo>
                                  <a:pt x="f16" y="f7"/>
                                </a:lnTo>
                                <a:lnTo>
                                  <a:pt x="f6" y="f15"/>
                                </a:lnTo>
                                <a:lnTo>
                                  <a:pt x="f13" y="f15"/>
                                </a:lnTo>
                                <a:lnTo>
                                  <a:pt x="f13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5" name="Freeform 14"/>
                        <wps:cNvSpPr/>
                        <wps:spPr>
                          <a:xfrm>
                            <a:off x="375443" y="73874"/>
                            <a:ext cx="299557" cy="8254416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54"/>
                              <a:gd name="f7" fmla="val 12960"/>
                              <a:gd name="f8" fmla="+- 0 873 0"/>
                              <a:gd name="f9" fmla="+- 0 987 0"/>
                              <a:gd name="f10" fmla="+- 0 1214 0"/>
                              <a:gd name="f11" fmla="+- 0 1327 0"/>
                              <a:gd name="f12" fmla="+- 0 1100 0"/>
                              <a:gd name="f13" fmla="val 12733"/>
                              <a:gd name="f14" fmla="val 114"/>
                              <a:gd name="f15" fmla="val 341"/>
                              <a:gd name="f16" fmla="val 227"/>
                              <a:gd name="f17" fmla="+- 0 0 -90"/>
                              <a:gd name="f18" fmla="*/ f3 1 454"/>
                              <a:gd name="f19" fmla="*/ f4 1 12960"/>
                              <a:gd name="f20" fmla="val f5"/>
                              <a:gd name="f21" fmla="val f6"/>
                              <a:gd name="f22" fmla="val f7"/>
                              <a:gd name="f23" fmla="+- f8 0 873"/>
                              <a:gd name="f24" fmla="+- f9 0 873"/>
                              <a:gd name="f25" fmla="+- f10 0 873"/>
                              <a:gd name="f26" fmla="+- f11 0 873"/>
                              <a:gd name="f27" fmla="+- f12 0 873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54"/>
                              <a:gd name="f33" fmla="*/ f29 1 12960"/>
                              <a:gd name="f34" fmla="*/ f23 f30 1"/>
                              <a:gd name="f35" fmla="*/ 15355 f29 1"/>
                              <a:gd name="f36" fmla="*/ f24 f30 1"/>
                              <a:gd name="f37" fmla="*/ 2622 f29 1"/>
                              <a:gd name="f38" fmla="*/ f25 f30 1"/>
                              <a:gd name="f39" fmla="*/ f26 f30 1"/>
                              <a:gd name="f40" fmla="*/ f27 f30 1"/>
                              <a:gd name="f41" fmla="*/ 15582 f29 1"/>
                              <a:gd name="f42" fmla="+- f31 0 f1"/>
                              <a:gd name="f43" fmla="*/ f34 1 454"/>
                              <a:gd name="f44" fmla="*/ f35 1 12960"/>
                              <a:gd name="f45" fmla="*/ f36 1 454"/>
                              <a:gd name="f46" fmla="*/ f37 1 12960"/>
                              <a:gd name="f47" fmla="*/ f38 1 454"/>
                              <a:gd name="f48" fmla="*/ f39 1 454"/>
                              <a:gd name="f49" fmla="*/ f40 1 454"/>
                              <a:gd name="f50" fmla="*/ f41 1 12960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2"/>
                              <a:gd name="f62" fmla="*/ f50 1 f33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8 1"/>
                              <a:gd name="f74" fmla="*/ f62 f1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1" y="f68"/>
                              </a:cxn>
                              <a:cxn ang="f42">
                                <a:pos x="f72" y="f68"/>
                              </a:cxn>
                              <a:cxn ang="f42">
                                <a:pos x="f73" y="f74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54" h="12960">
                                <a:moveTo>
                                  <a:pt x="f5" y="f13"/>
                                </a:moveTo>
                                <a:lnTo>
                                  <a:pt x="f14" y="f13"/>
                                </a:lnTo>
                                <a:lnTo>
                                  <a:pt x="f14" y="f5"/>
                                </a:lnTo>
                                <a:lnTo>
                                  <a:pt x="f15" y="f5"/>
                                </a:lnTo>
                                <a:lnTo>
                                  <a:pt x="f15" y="f13"/>
                                </a:lnTo>
                                <a:lnTo>
                                  <a:pt x="f6" y="f13"/>
                                </a:lnTo>
                                <a:lnTo>
                                  <a:pt x="f16" y="f7"/>
                                </a:lnTo>
                                <a:lnTo>
                                  <a:pt x="f5" y="f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2" cap="flat">
                            <a:solidFill>
                              <a:srgbClr val="006600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9D25F7" id="Grupo 4" o:spid="_x0000_s1026" style="position:absolute;margin-left:18pt;margin-top:-8.6pt;width:53.15pt;height:665.15pt;z-index:-251658240;mso-position-horizontal-relative:left-margin-area;mso-position-vertical-relative:margin" coordsize="6750,84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">
                <v:shape id="Freeform 11" o:spid="_x0000_s1027" style="position:absolute;width:3246;height:84474;visibility:visible;mso-wrap-style:square;v-text-anchor:top" coordsize="492,13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" path="m369,l123,r,13017l,13017r246,246l492,13017r-123,l369,xe" fillcolor="#c00" stroked="f">
                  <v:path arrowok="t" o:connecttype="custom" o:connectlocs="162320,0;324639,4223700;162320,8447400;0,4223700;243479,1596108;81160,1596108;81160,9886827;0,9886827;162320,10043508;324639,9886827;243479,9886827;243479,1596108" o:connectangles="270,0,90,180,0,0,0,0,0,0,0,0" textboxrect="0,0,492,13263"/>
                </v:shape>
                <v:shape id="Freeform 12" o:spid="_x0000_s1028" style="position:absolute;width:3246;height:84474;visibility:visible;mso-wrap-style:square;v-text-anchor:top" coordsize="492,13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" path="m,13017r123,l123,,369,r,13017l492,13017r-246,246l,13017xe" filled="f" strokecolor="#a3001f" strokeweight=".70561mm">
                  <v:path arrowok="t" o:connecttype="custom" o:connectlocs="162320,0;324639,4223700;162320,8447400;0,4223700;0,9886827;81160,9886827;81160,1596108;243479,1596108;243479,9886827;324639,9886827;162320,10043508;0,9886827" o:connectangles="270,0,90,180,0,0,0,0,0,0,0,0" textboxrect="0,0,492,13263"/>
                </v:shape>
                <v:shape id="Freeform 13" o:spid="_x0000_s1029" style="position:absolute;left:3754;top:738;width:2996;height:82544;visibility:visible;mso-wrap-style:square;v-text-anchor:top" coordsize="454,1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" path="m341,l114,r,12733l,12733r227,227l454,12733r-113,l341,xe" fillcolor="green" stroked="f">
                  <v:path arrowok="t" o:connecttype="custom" o:connectlocs="149779,0;299557,4127208;149779,8254416;0,4127208;224998,1669991;75219,1669991;75219,9779827;0,9779827;149779,9924407;299557,9779827;224998,9779827;224998,1669991" o:connectangles="270,0,90,180,0,0,0,0,0,0,0,0" textboxrect="0,0,454,12960"/>
                </v:shape>
                <v:shape id="Freeform 14" o:spid="_x0000_s1030" style="position:absolute;left:3754;top:738;width:2996;height:82544;visibility:visible;mso-wrap-style:square;v-text-anchor:top" coordsize="454,1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" path="m,12733r114,l114,,341,r,12733l454,12733r-227,227l,12733xe" filled="f" strokecolor="#060" strokeweight=".70561mm">
                  <v:path arrowok="t" o:connecttype="custom" o:connectlocs="149779,0;299557,4127208;149779,8254416;0,4127208;0,9779827;75219,9779827;75219,1669991;224998,1669991;224998,9779827;299557,9779827;149779,9924407;0,9779827" o:connectangles="270,0,90,180,0,0,0,0,0,0,0,0" textboxrect="0,0,454,12960"/>
                </v:shape>
                <w10:wrap anchorx="margin" anchory="margin"/>
              </v:group>
            </w:pict>
          </mc:Fallback>
        </mc:AlternateContent>
      </w: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UNIVERSIDAD LAICA “ELOY ALFARO” DE MANABÍ</w:t>
      </w: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Facultad Ciencias de la Vida y Tecnologías</w:t>
      </w: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Carrera Ingeniería de Software</w:t>
      </w: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6to. Nivel – A</w:t>
      </w:r>
    </w:p>
    <w:p w:rsidR="00050C36" w:rsidRDefault="00050C36">
      <w:pPr>
        <w:jc w:val="center"/>
        <w:rPr>
          <w:rFonts w:cs="Times New Roman"/>
          <w:b/>
          <w:bCs/>
          <w:sz w:val="32"/>
          <w:szCs w:val="32"/>
        </w:rPr>
      </w:pPr>
    </w:p>
    <w:p w:rsidR="00050C36" w:rsidRDefault="00B65190">
      <w:pPr>
        <w:pStyle w:val="Ttulo"/>
        <w:jc w:val="center"/>
        <w:rPr>
          <w:rFonts w:cs="Times New Roman"/>
          <w:sz w:val="32"/>
          <w:szCs w:val="32"/>
        </w:rPr>
      </w:pPr>
      <w:r>
        <w:rPr>
          <w:rFonts w:cs="Times New Roman" w:ascii="Times New Roman" w:hAnsi="Times New Roman"/>
          <w:b/>
          <w:color w:val="000000"/>
          <w:sz w:val="32"/>
          <w:szCs w:val="32"/>
        </w:rPr>
        <w:t xml:space="preserve">Guía de Práctica de Laboratorio </w:t>
      </w:r>
      <w:r>
        <w:rPr>
          <w:rFonts w:cs="Times New Roman" w:ascii="Times New Roman" w:hAnsi="Times New Roman"/>
          <w:b/>
          <w:color w:val="000000"/>
          <w:sz w:val="32"/>
          <w:szCs w:val="32"/>
        </w:rPr>
        <w:br/>
      </w:r>
      <w:r>
        <w:rPr>
          <w:rFonts w:cs="Times New Roman" w:ascii="Times New Roman" w:hAnsi="Times New Roman"/>
          <w:b/>
          <w:color w:val="000000"/>
          <w:sz w:val="32"/>
          <w:szCs w:val="32"/>
        </w:rPr>
        <w:t xml:space="preserve">Pruebas de </w:t>
      </w:r>
      <w:r>
        <w:rPr>
          <w:rFonts w:cs="Times New Roman" w:ascii="Times New Roman" w:hAnsi="Times New Roman"/>
          <w:b/>
          <w:color w:val="000000"/>
          <w:sz w:val="32"/>
          <w:szCs w:val="32"/>
        </w:rPr>
        <w:t>Seguridad y Automatización (SAST y DAST)</w:t>
      </w:r>
    </w:p>
    <w:p w:rsidR="00050C36" w:rsidRDefault="00050C36">
      <w:pPr>
        <w:jc w:val="center"/>
        <w:rPr>
          <w:rFonts w:cs="Times New Roman"/>
          <w:sz w:val="32"/>
          <w:szCs w:val="32"/>
        </w:rPr>
      </w:pP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Asignatura</w:t>
      </w:r>
    </w:p>
    <w:p w:rsidR="00050C36" w:rsidRDefault="00B65190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Ciclos de Desarrollo del Software Seguro</w:t>
      </w:r>
    </w:p>
    <w:p w:rsidR="00050C36" w:rsidRDefault="00050C36">
      <w:pPr>
        <w:jc w:val="center"/>
        <w:rPr>
          <w:rFonts w:cs="Times New Roman"/>
          <w:b/>
          <w:bCs/>
          <w:sz w:val="32"/>
          <w:szCs w:val="32"/>
        </w:rPr>
      </w:pP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Profesor</w:t>
      </w:r>
    </w:p>
    <w:p w:rsidR="00050C36" w:rsidRDefault="00B65190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Ing. Sandra Soledispa</w:t>
      </w:r>
    </w:p>
    <w:p w:rsidR="00050C36" w:rsidRDefault="00050C36">
      <w:pPr>
        <w:jc w:val="center"/>
        <w:rPr>
          <w:rFonts w:cs="Times New Roman"/>
          <w:b/>
          <w:bCs/>
          <w:sz w:val="32"/>
          <w:szCs w:val="32"/>
        </w:rPr>
      </w:pP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Autor</w:t>
      </w:r>
    </w:p>
    <w:p w:rsidR="00050C36" w:rsidRDefault="00B65190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Kevin Joel Alonso Bailón</w:t>
      </w:r>
    </w:p>
    <w:p w:rsidR="00050C36" w:rsidRDefault="00B65190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Jordy Sebastián Bravo Veliz</w:t>
      </w:r>
    </w:p>
    <w:p w:rsidR="00050C36" w:rsidRDefault="00050C36">
      <w:pPr>
        <w:rPr>
          <w:rFonts w:cs="Times New Roman"/>
          <w:sz w:val="32"/>
          <w:szCs w:val="32"/>
        </w:rPr>
      </w:pPr>
    </w:p>
    <w:p w:rsidR="00050C36" w:rsidRDefault="00050C36">
      <w:pPr>
        <w:rPr>
          <w:rFonts w:cs="Times New Roman"/>
          <w:sz w:val="32"/>
          <w:szCs w:val="32"/>
        </w:rPr>
      </w:pPr>
    </w:p>
    <w:p w:rsidR="00050C36" w:rsidRDefault="00050C36">
      <w:pPr>
        <w:rPr>
          <w:rFonts w:cs="Times New Roman"/>
          <w:sz w:val="32"/>
          <w:szCs w:val="32"/>
        </w:rPr>
      </w:pPr>
    </w:p>
    <w:p w:rsidR="00050C36" w:rsidRDefault="00B65190">
      <w:pPr>
        <w:jc w:val="center"/>
        <w:rPr>
          <w:rFonts w:eastAsia="Times New Roman" w:cs="Times New Roman"/>
          <w:b/>
        </w:rPr>
      </w:pPr>
      <w:r/>
    </w:p>
    <w:p w:rsidR="00050C36" w:rsidRDefault="00050C36">
      <w:pPr>
        <w:jc w:val="center"/>
        <w:rPr>
          <w:rFonts w:eastAsia="Times New Roman" w:cs="Times New Roman"/>
          <w:b/>
          <w:bCs/>
        </w:rPr>
      </w:pPr>
    </w:p>
    <w:p w:rsidR="00050C36" w:rsidRDefault="00B65190">
      <w:pPr>
        <w:keepNext/>
        <w:pageBreakBefore/>
        <w:spacing w:before="280" w:after="280"/>
      </w:pPr>
      <w:r>
        <w:rPr>
          <w:rFonts w:eastAsia="Times New Roman" w:cs="Times New Roman"/>
          <w:b/>
          <w:bCs/>
          <w:color w:val="000000"/>
          <w:sz w:val="28"/>
          <w:szCs w:val="28"/>
        </w:rPr>
        <w:lastRenderedPageBreak/>
        <w:t>PARTE I ANÁLISIS TÉCNICO DE LOS SEIS CASOS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>Clasificación de los seis escenarios según CIA y OWASP Top 10 edición 2025. Se justifica la herramienta principal y se distinguen los impactos potenciales. SAST y DAST se complementan.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b/>
          <w:bCs/>
          <w:color w:val="000000"/>
        </w:rPr>
        <w:t>Cuadro 1 Clasificación y herramienta de detección</w:t>
      </w:r>
    </w:p>
    <w:tbl>
      <w:tblPr>
        <w:tblW w:w="934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7"/>
        <w:gridCol w:w="2144"/>
        <w:gridCol w:w="2240"/>
        <w:gridCol w:w="3493"/>
      </w:tblGrid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Caso</w:t>
            </w:r>
          </w:p>
        </w:tc>
        <w:tc>
          <w:tcPr>
            <w:tcW w:w="214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Principio CIA </w:t>
            </w: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afectado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Vulnerabilidad OWASP Top 10</w:t>
            </w:r>
          </w:p>
        </w:tc>
        <w:tc>
          <w:tcPr>
            <w:tcW w:w="349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Herramienta y justificación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1 Formulario sin sanitizar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Integridad: elimina registros.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Disponibilidad: impide usar la cuenta.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A05:2025 Inyección.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Inyección SQL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CWE-89.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SAST con SonarQube: localiza entradas externas </w:t>
            </w:r>
            <w:r>
              <w:rPr>
                <w:rFonts w:eastAsia="Times New Roman" w:cs="Times New Roman"/>
                <w:sz w:val="22"/>
                <w:szCs w:val="22"/>
              </w:rPr>
              <w:t>concatenadas a la consulta y señala la línea insegura. DAST puede confirmar el efecto en pruebas.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2 Error revelador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Confidencialidad: revela rutas, servidor y tablas.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Disponibilidad: el fallo interrumpe la operación.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A10:2025 Manejo inadecuado de </w:t>
            </w:r>
            <w:r>
              <w:rPr>
                <w:rFonts w:eastAsia="Times New Roman" w:cs="Times New Roman"/>
                <w:sz w:val="22"/>
                <w:szCs w:val="22"/>
              </w:rPr>
              <w:t>condiciones excepcionales.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CWE-209.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DAST con OWASP ZAP: envía texto al campo numérico e inspecciona la respuesta y la traza expuesta. Comprueba el comportamiento real.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3 Contraseña en el repositorio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Confidencialidad: expone credenciales.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Integridad potenc</w:t>
            </w:r>
            <w:r>
              <w:rPr>
                <w:rFonts w:eastAsia="Times New Roman" w:cs="Times New Roman"/>
                <w:sz w:val="22"/>
                <w:szCs w:val="22"/>
              </w:rPr>
              <w:t>ial: permite modificar datos con ellas.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A07:2025 Fallas de autenticación.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Credenciales incrustadas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CWE-798 y CWE-259.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SAST con SonarQube y reglas de secretos: identifica credenciales escritas en el archivo .py sin ejecutar la aplicación. DAST no inspeccion</w:t>
            </w:r>
            <w:r>
              <w:rPr>
                <w:rFonts w:eastAsia="Times New Roman" w:cs="Times New Roman"/>
                <w:sz w:val="22"/>
                <w:szCs w:val="22"/>
              </w:rPr>
              <w:t>a el repositorio.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4 Comentario malicioso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Confidencialidad: permite robar la sesión.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Integridad: ejecuta scripts en el navegador.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A05:2025 Inyección.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XSS almacenado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CWE-79.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DAST con OWASP ZAP: inyecta una carga en el formulario y comprueba su aparición en </w:t>
            </w:r>
            <w:r>
              <w:rPr>
                <w:rFonts w:eastAsia="Times New Roman" w:cs="Times New Roman"/>
                <w:sz w:val="22"/>
                <w:szCs w:val="22"/>
              </w:rPr>
              <w:t>la página del administrador. La falta de CSP por sí sola no demuestra XSS.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5 Intercepción en texto claro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Confidencialidad: expone los estados de cuenta en tránsito.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A04:2025 Fallas criptográficas.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Transmisión sin TLS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CWE-319.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DAST con OWASP ZAP: observa l</w:t>
            </w:r>
            <w:r>
              <w:rPr>
                <w:rFonts w:eastAsia="Times New Roman" w:cs="Times New Roman"/>
                <w:sz w:val="22"/>
                <w:szCs w:val="22"/>
              </w:rPr>
              <w:t>as solicitudes HTTP y verifica si la aplicación exige HTTPS. El código fuente no acredita el cifrado del despliegue real.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6 Login sin límites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Confidencialidad e integridad: acceso a la cuenta.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Disponibilidad potencial: sobrecarga de solicitudes.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A07:2025 </w:t>
            </w:r>
            <w:r>
              <w:rPr>
                <w:rFonts w:eastAsia="Times New Roman" w:cs="Times New Roman"/>
                <w:sz w:val="22"/>
                <w:szCs w:val="22"/>
              </w:rPr>
              <w:t>Fallas de autenticación.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Intentos excesivos sin restricción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CWE-307.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DAST con OWASP ZAP en una prueba controlada: repite intentos y observa bloqueo, demoras o límites. Requiere configurar la prueba; un escaneo genérico no lo garantiza.</w:t>
            </w:r>
          </w:p>
        </w:tc>
      </w:tr>
    </w:tbl>
    <w:p w:rsidR="00050C36" w:rsidRDefault="00050C36">
      <w:pPr>
        <w:rPr>
          <w:rFonts w:cs="Times New Roman"/>
          <w:b/>
          <w:bCs/>
        </w:rPr>
      </w:pPr>
    </w:p>
    <w:p w:rsidR="00050C36" w:rsidRDefault="00050C36">
      <w:pPr>
        <w:rPr>
          <w:rFonts w:cs="Times New Roman"/>
          <w:b/>
          <w:bCs/>
        </w:rPr>
      </w:pPr>
    </w:p>
    <w:p w:rsidR="00050C36" w:rsidRDefault="00050C36">
      <w:pPr>
        <w:rPr>
          <w:rFonts w:cs="Times New Roman"/>
          <w:b/>
          <w:bCs/>
        </w:rPr>
      </w:pPr>
    </w:p>
    <w:p w:rsidR="00050C36" w:rsidRDefault="00050C36">
      <w:pPr>
        <w:rPr>
          <w:rFonts w:cs="Times New Roman"/>
          <w:b/>
          <w:bCs/>
        </w:rPr>
      </w:pPr>
    </w:p>
    <w:p>
      <w:pPr>
        <w:keepNext/>
        <w:pageBreakBefore/>
        <w:spacing w:after="140" w:line="252" w:lineRule="auto"/>
      </w:pPr>
      <w:r>
        <w:rPr>
          <w:rFonts w:ascii="Times New Roman" w:hAnsi="Times New Roman"/>
          <w:b/>
          <w:color w:val="000000"/>
          <w:sz w:val="26"/>
        </w:rPr>
        <w:t>Fase A Análisis estático con SonarQube</w:t>
      </w:r>
    </w:p>
    <w:p>
      <w:pPr>
        <w:keepNext/>
      </w:pPr>
      <w:r>
        <w:rPr>
          <w:rFonts w:ascii="Times New Roman" w:hAnsi="Times New Roman"/>
          <w:b/>
          <w:color w:val="000000"/>
          <w:sz w:val="24"/>
        </w:rPr>
        <w:t>1 Inicialización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color w:val="000000"/>
          <w:sz w:val="23"/>
        </w:rPr>
        <w:t>Se utilizó el contenedor local de SonarQube en http://127.0.0.1:9000 y se crearon tres proyectos: original del docente, ejemplo vulnerable y ejemplo corregido.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El original del docente registra clientes en CSV y no incluye SQL ni contraseñas. Los casos 1 y 3 se probaron en el ejemplo de autenticación del informe del equipo. Su aceptación como código de la práctica debe confirmarse con el docente.</w:t>
      </w:r>
    </w:p>
    <w:p>
      <w:pPr>
        <w:keepNext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2 Ejecución</w:t>
      </w:r>
    </w:p>
    <w:p>
      <w:pPr>
        <w:keepNext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Se limitó cada análisis al archivo indicado, excluyendo entornos virtuales y evidencias. SonarScanner cargó las fuentes y los informes de Bandit mediante sonar.python.bandit.reportPaths, sin ejecutar Flask. Se exportaron los resultados JSON desde SonarQube.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3384"/>
        <w:gridCol w:w="2736"/>
      </w:tblGrid>
      <w:tr>
        <w:trPr>
          <w:cantSplit/>
          <w:tblHeader/>
        </w:trPr>
        <w:tc>
          <w:tcPr>
            <w:tcW w:type="dxa" w:w="2952"/>
            <w:vAlign w:val="center"/>
            <w:shd w:fill="E7EEF5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Fuente y archivo</w:t>
            </w:r>
          </w:p>
        </w:tc>
        <w:tc>
          <w:tcPr>
            <w:tcW w:type="dxa" w:w="3384"/>
            <w:vAlign w:val="center"/>
            <w:shd w:fill="E7EEF5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Hallazgo y línea</w:t>
            </w:r>
          </w:p>
        </w:tc>
        <w:tc>
          <w:tcPr>
            <w:tcW w:type="dxa" w:w="2736"/>
            <w:vAlign w:val="center"/>
            <w:shd w:fill="E7EEF5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Resultado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Original app.py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B404: 2; B603: 49 y 82; B104: 108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 incidencias importadas y 1 hotspot S4502 en 9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login_sga_vulnerable.py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B608: 53; B105: 13 y 14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 incidencias importadas y 2 hotspots S2068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login_sga_refactorizado.py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Consulta parametrizada y hashes bcrypt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 incidencias y 0 hotspots</w:t>
            </w:r>
          </w:p>
        </w:tc>
      </w:tr>
    </w:tbl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6"/>
        </w:rPr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B105 y B608 proceden de Bandit y se importaron a SonarQube. S2068 es nativo. Las severidades registradas fueron MINOR y MAJOR; no hubo incidencias CRITICAL.</w:t>
      </w:r>
    </w:p>
    <w:p>
      <w:pPr>
        <w:keepNext/>
        <w:pageBreakBefore w:val="0"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3 Resolución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Caso 1: se reemplazó la concatenación de entradas por parámetros, en las líneas 73 a 77 del archivo corregido.</w:t>
      </w:r>
    </w:p>
    <w:p>
      <w:pPr>
        <w:pageBreakBefore w:val="0"/>
        <w:spacing w:after="140" w:line="240" w:lineRule="auto"/>
      </w:pPr>
      <w:r>
        <w:rPr>
          <w:rFonts w:ascii="Consolas" w:hAnsi="Consolas"/>
          <w:b w:val="0"/>
          <w:color w:val="000000"/>
          <w:sz w:val="19"/>
        </w:rPr>
        <w:t>fila = conexion.execute(</w:t>
        <w:br/>
        <w:t xml:space="preserve">    "SELECT clave_hash, rol FROM usuarios WHERE login = ?",</w:t>
        <w:br/>
        <w:t xml:space="preserve">    (usuario,),</w:t>
        <w:br/>
        <w:t>).fetchone()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Caso 3: se retiraron las claves incrustadas y se almacenaron hashes bcrypt con sal y costo 12. Las pruebas confirmaron acceso válido, rechazo del bypass SQL, almacenamiento del hash y bloqueo tras cinco fallos con el mismo limitador en memoria.</w:t>
      </w:r>
    </w:p>
    <w:p>
      <w:pPr>
        <w:keepNext/>
        <w:pageBreakBefore/>
        <w:spacing w:after="140" w:line="252" w:lineRule="auto"/>
      </w:pPr>
      <w:r>
        <w:rPr>
          <w:rFonts w:ascii="Times New Roman" w:hAnsi="Times New Roman"/>
          <w:b/>
          <w:color w:val="000000"/>
          <w:sz w:val="26"/>
        </w:rPr>
        <w:t>Evidencias de la fase A</w:t>
      </w:r>
    </w:p>
    <w:p>
      <w:pPr>
        <w:keepNext/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Figura A1. SonarQube local: credenciales en las líneas 13 y 14 y consulta SQL en la línea 53. Recorte de la lista de incidencias.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</w:r>
      <w:r>
        <w:drawing>
          <wp:inline xmlns:a="http://schemas.openxmlformats.org/drawingml/2006/main" xmlns:pic="http://schemas.openxmlformats.org/drawingml/2006/picture">
            <wp:extent cx="5760720" cy="14977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-brev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7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Figura A2. SonarQube local: el ejemplo corregido registra cero vulnerabilidades y cero hotspots. Recorte de las métricas totales.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</w:r>
      <w:r>
        <w:drawing>
          <wp:inline xmlns:a="http://schemas.openxmlformats.org/drawingml/2006/main" xmlns:pic="http://schemas.openxmlformats.org/drawingml/2006/picture">
            <wp:extent cx="5760720" cy="22739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-brev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Verificación: abrir el servidor local y seleccionar los proyectos actividad1-a-docente, actividad1-a-casos-vulnerable y actividad1-a-casos-corregido. Los informes JSON, código y pruebas están en la rama sonarqube.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Se compararon los totales: el color del Quality Gate por sí solo no demuestra ausencia de fallos.</w:t>
      </w:r>
    </w:p>
    <w:p>
      <w:pPr>
        <w:keepNext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2"/>
        </w:rPr>
        <w:t>Conclusión. La consulta parametrizada y bcrypt corrigieron los fallos del ejemplo. Para prevenir su reaparición, mantener las credenciales fuera del código y repetir el análisis estático y las pruebas de acceso al modificar la autenticación.</w:t>
      </w:r>
    </w:p>
    <w:p>
      <w:pPr>
        <w:keepNext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 xml:space="preserve">Rama de trabajo: </w:t>
      </w:r>
      <w:hyperlink r:id="rId33">
        <w:r>
          <w:rPr>
            <w:color w:val="0563C1"/>
            <w:rFonts w:ascii="Times New Roman" w:hAnsi="Times New Roman"/>
            <w:sz w:val="21"/>
          </w:rPr>
          <w:t>https://github.com/sebasbv11/actividad-1-flask-original-docente/tree/sonarqube</w:t>
        </w:r>
      </w:hyperlink>
    </w:p>
    <w:p>
      <w:pPr>
        <w:keepNext/>
        <w:pageBreakBefore/>
        <w:spacing w:after="140" w:line="252" w:lineRule="auto"/>
      </w:pPr>
      <w:r>
        <w:rPr>
          <w:rFonts w:ascii="Times New Roman" w:hAnsi="Times New Roman"/>
          <w:b/>
          <w:color w:val="000000"/>
          <w:sz w:val="26"/>
        </w:rPr>
        <w:t>Fase B Análisis dinámico con OWASP ZAP</w:t>
      </w:r>
    </w:p>
    <w:p>
      <w:pPr>
        <w:keepNext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1 Despliegue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color w:val="000000"/>
          <w:sz w:val="23"/>
        </w:rPr>
        <w:t>Se inició Flask localmente en 127.0.0.1:5011. El contenedor de OWASP ZAP accedió al servidor de pruebas mediante http://host.docker.internal:5011/. Se usaron datos sintéticos y el depurador permaneció desactivado.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Los formularios de comentarios y edad se añadieron como laboratorio de los casos 4 y 2. Son escenarios complementarios: no pertenecen al código original del docente, que se conserva sin cambios.</w:t>
      </w:r>
    </w:p>
    <w:p>
      <w:pPr>
        <w:keepNext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2 Ejecución</w:t>
      </w:r>
    </w:p>
    <w:p>
      <w:pPr>
        <w:keepNext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Se ejecutó ZAP 2.17.0 con zap-full-scan.py: rastreo de formularios y escaneo activo sobre las variantes vulnerable y corregida. Se conservaron los reportes HTML y JSON y las respuestas HTTP de las pruebas.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744"/>
        <w:gridCol w:w="3456"/>
      </w:tblGrid>
      <w:tr>
        <w:trPr>
          <w:cantSplit/>
          <w:tblHeader/>
        </w:trPr>
        <w:tc>
          <w:tcPr>
            <w:tcW w:type="dxa" w:w="1872"/>
            <w:vAlign w:val="center"/>
            <w:shd w:fill="E7EEF5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Prueba</w:t>
            </w:r>
          </w:p>
        </w:tc>
        <w:tc>
          <w:tcPr>
            <w:tcW w:type="dxa" w:w="3744"/>
            <w:vAlign w:val="center"/>
            <w:shd w:fill="E7EEF5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Antes de corregir</w:t>
            </w:r>
          </w:p>
        </w:tc>
        <w:tc>
          <w:tcPr>
            <w:tcW w:type="dxa" w:w="3456"/>
            <w:vAlign w:val="center"/>
            <w:shd w:fill="E7EEF5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Después de corregir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Caso 4</w:t>
              <w:br/>
              <w:t>POST /comment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ZAP: XSS almacenado 40014 y reflejado 40012, riesgo alto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Sin alertas 40014 ni 40012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Caso 2</w:t>
              <w:br/>
              <w:t>GET /age?age=abc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HTTP 500 con traza; alerta 90022, riesgo bajo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HTTP 400 con mensaje genérico; sin alerta 90022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Tipos de alerta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 altas, 4 medias, 3 bajas y 1 informativa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 altas, 3 medias, 2 bajas y 1 informativa</w:t>
            </w:r>
          </w:p>
        </w:tc>
      </w:tr>
    </w:tbl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6"/>
        </w:rPr>
      </w:r>
    </w:p>
    <w:p>
      <w:pPr>
        <w:keepNext/>
        <w:pageBreakBefore w:val="0"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3 Simulación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Caso 4: ZAP envió cargas al campo comment; el informe registró &lt;/li&gt;&lt;script&gt;alert(1);&lt;/script&gt;&lt;li&gt;. La plantilla vulnerable usa {{ comment | safe }}. Al retirar safe, Jinja escapa el contenido y lo muestra como texto.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Caso 2: una petición dirigida por ZAP envió age=abc. La respuesta reveló ValueError y la ruta interna del archivo. La corrección captura la entrada inválida y responde sin traceback. La edad válida sigue devolviendo HTTP 200.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ZAP también emitió 30001 (Buffer Overflow) ante un error; la evidencia no confirma desbordamiento de memoria. Persisten avisos de CSRF, CSP, clickjacking, versión del servidor y nosniff. Las correcciones cubren los vectores ensayados.</w:t>
      </w:r>
    </w:p>
    <w:p>
      <w:pPr>
        <w:keepNext/>
        <w:pageBreakBefore/>
        <w:spacing w:after="140" w:line="252" w:lineRule="auto"/>
      </w:pPr>
      <w:r>
        <w:rPr>
          <w:rFonts w:ascii="Times New Roman" w:hAnsi="Times New Roman"/>
          <w:b/>
          <w:color w:val="000000"/>
          <w:sz w:val="26"/>
        </w:rPr>
        <w:t>Evidencias de la fase B</w:t>
      </w:r>
    </w:p>
    <w:p>
      <w:pPr>
        <w:keepNext/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Figura B1. Caso 4: alertas de XSS y carga detectada. Visor local del JSON original de ZAP; no es la interfaz nativa de ZAP.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</w:r>
      <w:r>
        <w:drawing>
          <wp:inline xmlns:a="http://schemas.openxmlformats.org/drawingml/2006/main" xmlns:pic="http://schemas.openxmlformats.org/drawingml/2006/picture">
            <wp:extent cx="5760720" cy="29666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-xs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Figura B2. Caso 2: alerta 90022 y fragmento de respuesta HTTP 500 exportado por ZAP. La traza expone rutas y el error de conversión.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</w:r>
      <w:r>
        <w:drawing>
          <wp:inline xmlns:a="http://schemas.openxmlformats.org/drawingml/2006/main" xmlns:pic="http://schemas.openxmlformats.org/drawingml/2006/picture">
            <wp:extent cx="5760720" cy="296662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-error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52" w:lineRule="auto"/>
      </w:pPr>
      <w:r>
        <w:rPr>
          <w:rFonts w:ascii="Times New Roman" w:hAnsi="Times New Roman"/>
          <w:b/>
          <w:color w:val="000000"/>
          <w:sz w:val="26"/>
        </w:rPr>
        <w:t>Verificación después de corregir</w:t>
      </w:r>
    </w:p>
    <w:p>
      <w:pPr>
        <w:keepNext/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Figura B3. Reescaneo: cero alertas altas y respuesta HTTP 400 sin traza. Visor local basado en los archivos de ZAP.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</w:r>
      <w:r>
        <w:drawing>
          <wp:inline xmlns:a="http://schemas.openxmlformats.org/drawingml/2006/main" xmlns:pic="http://schemas.openxmlformats.org/drawingml/2006/picture">
            <wp:extent cx="5760720" cy="296662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-corregido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Las comprobaciones funcionales verificaron el escape del script, el rechazo de la edad inválida sin traza y la respuesta correcta para una edad válida. El reescaneo no registró los dos tipos de XSS ni la exposición de errores.</w:t>
      </w:r>
    </w:p>
    <w:p>
      <w:pPr>
        <w:keepNext/>
        <w:pageBreakBefore w:val="0"/>
        <w:spacing w:after="140" w:line="252" w:lineRule="auto"/>
      </w:pPr>
      <w:r>
        <w:rPr>
          <w:rFonts w:ascii="Times New Roman" w:hAnsi="Times New Roman"/>
          <w:b/>
          <w:color w:val="000000"/>
          <w:sz w:val="26"/>
        </w:rPr>
        <w:t>Archivos y reproducción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En la rama owasp-zap, fase_b/evidencias contiene los informes HTML y JSON de ambas variantes, las respuestas HTTP, los registros de ejecución y comparacion.json. Las capturas proceden de resultados reales; no son imágenes generadas.</w:t>
      </w:r>
    </w:p>
    <w:p>
      <w:pPr>
        <w:pageBreakBefore w:val="0"/>
        <w:spacing w:after="140" w:line="240" w:lineRule="auto"/>
      </w:pPr>
      <w:r>
        <w:rPr>
          <w:rFonts w:ascii="Consolas" w:hAnsi="Consolas"/>
          <w:b w:val="0"/>
          <w:color w:val="000000"/>
          <w:sz w:val="19"/>
        </w:rPr>
        <w:t>python -m pip install -r fase_b/requirements.txt</w:t>
        <w:br/>
        <w:t>python fase_b/ejecutar_dast.py</w:t>
        <w:br/>
        <w:t>python fase_b/ver_resultados.py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Con Docker iniciado, el primer script levanta y escanea ambas variantes. El segundo abre el visor de consulta en http://127.0.0.1:5019/. Los informes originales conservan sus metadatos automáticos.</w:t>
      </w:r>
    </w:p>
    <w:p>
      <w:pPr>
        <w:pageBreakBefore w:val="0"/>
        <w:spacing w:after="140" w:line="252" w:lineRule="auto"/>
      </w:pPr>
      <w:r>
        <w:rPr>
          <w:rFonts w:ascii="Times New Roman" w:hAnsi="Times New Roman"/>
          <w:color w:val="000000"/>
          <w:sz w:val="23"/>
        </w:rPr>
        <w:t>Conclusión. El escape de salida y el manejo genérico de errores corrigieron los vectores ensayados. Para evitar regresiones, conservar el escape automático, validar las entradas y probar que las respuestas no revelen trazas. Los avisos restantes requieren revisión; el reescaneo no acredita la seguridad de toda la aplicación.</w:t>
      </w:r>
    </w:p>
    <w:p>
      <w:pPr>
        <w:keepNext w:val="0"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 xml:space="preserve">Rama de trabajo: </w:t>
      </w:r>
      <w:hyperlink r:id="rId34">
        <w:r>
          <w:rPr>
            <w:color w:val="0563C1"/>
            <w:rFonts w:ascii="Times New Roman" w:hAnsi="Times New Roman"/>
            <w:sz w:val="21"/>
          </w:rPr>
          <w:t>https://github.com/sebasbv11/actividad-1-flask-original-docente/tree/owasp-zap</w:t>
        </w:r>
      </w:hyperlink>
    </w:p>
    <w:sectPr w:rsidR="00050C36">
      <w:headerReference w:type="default" r:id="rId20"/>
      <w:footerReference w:type="default" r:id="rId21"/>
      <w:pgSz w:w="12240" w:h="15840"/>
      <w:pgMar w:top="1440" w:right="1440" w:bottom="1134" w:left="1440" w:header="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65190">
      <w:pPr>
        <w:spacing w:after="0" w:line="240" w:lineRule="auto"/>
      </w:pPr>
      <w:r>
        <w:separator/>
      </w:r>
    </w:p>
  </w:endnote>
  <w:endnote w:type="continuationSeparator" w:id="0">
    <w:p w:rsidR="00000000" w:rsidRDefault="00B65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4253" w:rsidRDefault="00B65190">
    <w:pPr>
      <w:pStyle w:val="Piedepgina"/>
    </w:pPr>
    <w:r>
      <w:rPr>
        <w:noProof/>
        <w:color w:val="FF0000"/>
        <w:lang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-215898</wp:posOffset>
              </wp:positionH>
              <wp:positionV relativeFrom="paragraph">
                <wp:posOffset>-100327</wp:posOffset>
              </wp:positionV>
              <wp:extent cx="6476995" cy="0"/>
              <wp:effectExtent l="0" t="0" r="1905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6995" cy="0"/>
                      </a:xfrm>
                      <a:prstGeom prst="straightConnector1">
                        <a:avLst/>
                      </a:prstGeom>
                      <a:noFill/>
                      <a:ln w="19046" cap="flat">
                        <a:solidFill>
                          <a:srgbClr val="0F9ED5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3565B0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-17pt;margin-top:-7.9pt;width:510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" strokecolor="#0f9ed5" strokeweight=".52906mm">
              <v:stroke joinstyle="miter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6519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B65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4253" w:rsidRDefault="00B65190">
    <w:pPr>
      <w:pStyle w:val="Encabezado"/>
    </w:pPr>
    <w:r>
      <w:rPr>
        <w:noProof/>
        <w:color w:val="2B579A"/>
        <w:lang w:eastAsia="es-EC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-906783</wp:posOffset>
              </wp:positionH>
              <wp:positionV relativeFrom="paragraph">
                <wp:posOffset>48892</wp:posOffset>
              </wp:positionV>
              <wp:extent cx="7772400" cy="595631"/>
              <wp:effectExtent l="0" t="0" r="0" b="0"/>
              <wp:wrapThrough wrapText="bothSides">
                <wp:wrapPolygon edited="0">
                  <wp:start x="0" y="0"/>
                  <wp:lineTo x="0" y="20725"/>
                  <wp:lineTo x="6565" y="20725"/>
                  <wp:lineTo x="21547" y="14507"/>
                  <wp:lineTo x="21547" y="8981"/>
                  <wp:lineTo x="3812" y="0"/>
                  <wp:lineTo x="0" y="0"/>
                </wp:wrapPolygon>
              </wp:wrapThrough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595631"/>
                        <a:chOff x="0" y="0"/>
                        <a:chExt cx="7772400" cy="595631"/>
                      </a:xfrm>
                    </wpg:grpSpPr>
                    <pic:pic xmlns:pic="http://schemas.openxmlformats.org/drawingml/2006/picture">
                      <pic:nvPicPr>
                        <pic:cNvPr id="2" name="Imagen 5">
                          <a:extLst>
                            <a:ext uri="{FF2B5EF4-FFF2-40B4-BE49-F238E27FC236}">
                              <a16:creationId xmlns:a16="http://schemas.microsoft.com/office/drawing/2014/main" id="{00000000-0000-0000-0000-000000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t="91229" b="225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59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Imagen 4">
                          <a:extLst>
                            <a:ext uri="{FF2B5EF4-FFF2-40B4-BE49-F238E27FC236}">
                              <a16:creationId xmlns:a16="http://schemas.microsoft.com/office/drawing/2014/main" id="{00000000-0000-0000-0000-000000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rcRect t="44394"/>
                        <a:stretch>
                          <a:fillRect/>
                        </a:stretch>
                      </pic:blipFill>
                      <pic:spPr>
                        <a:xfrm>
                          <a:off x="497681" y="93233"/>
                          <a:ext cx="1049795" cy="501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Imagen 4">
                          <a:extLst>
                            <a:ext uri="{FF2B5EF4-FFF2-40B4-BE49-F238E27FC236}">
                              <a16:creationId xmlns:a16="http://schemas.microsoft.com/office/drawing/2014/main" id="{00000000-0000-0000-0000-000000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rcRect l="33883" t="4481" r="32294" b="50706"/>
                        <a:stretch>
                          <a:fillRect/>
                        </a:stretch>
                      </pic:blipFill>
                      <pic:spPr>
                        <a:xfrm>
                          <a:off x="54435" y="23309"/>
                          <a:ext cx="492495" cy="5613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23C80DA" id="Group 1" o:spid="_x0000_s1026" style="position:absolute;margin-left:-71.4pt;margin-top:3.85pt;width:612pt;height:46.9pt;z-index:251659264;mso-position-horizontal-relative:margin" coordsize="77724,5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4P+z&#10;BwcCAAAAAED+r42g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gp7cCAA&#10;AAAAAOT/2gi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rAHBwIAAAAA&#10;QP6vjaC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Snv3/iznXR92/NE5&#10;uz662DqSztl9VEhJ0tDWk5ZCCWlIk9YD5SKdXTmOa2NMO0AIdUIDCWC7xdbZXcmWLJ3nObbxpWO3&#10;JjH4Sm3LBgfXtOOESy4UYvClwtLZXWHCEGiGDhCoDZYsfStbD0mgX2xdzmUvr9fM+5f9B77f73w+&#10;sw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77724;height:5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">
                <v:imagedata r:id="rId3" o:title="" croptop="59788f" cropbottom="1477f"/>
                <v:path arrowok="t"/>
              </v:shape>
              <v:shape id="Imagen 4" o:spid="_x0000_s1028" type="#_x0000_t75" style="position:absolute;left:4976;top:932;width:10498;height:5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">
                <v:imagedata r:id="rId4" o:title="" croptop="29094f"/>
                <v:path arrowok="t"/>
              </v:shape>
              <v:shape id="Imagen 4" o:spid="_x0000_s1029" type="#_x0000_t75" style="position:absolute;left:544;top:233;width:4925;height:5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">
                <v:imagedata r:id="rId4" o:title="" croptop="2937f" cropbottom="33231f" cropleft="22206f" cropright="21164f"/>
                <v:path arrowok="t"/>
              </v:shape>
              <w10:wrap type="through" anchorx="margin"/>
            </v:group>
          </w:pict>
        </mc:Fallback>
      </mc:AlternateContent>
    </w:r>
  </w:p>
  <w:p w:rsidR="00394253" w:rsidRDefault="00B651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31E1C"/>
    <w:multiLevelType w:val="multilevel"/>
    <w:tmpl w:val="878A40D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" w15:restartNumberingAfterBreak="0">
    <w:nsid w:val="164A3EDF"/>
    <w:multiLevelType w:val="multilevel"/>
    <w:tmpl w:val="44E689E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" w15:restartNumberingAfterBreak="0">
    <w:nsid w:val="38D629D3"/>
    <w:multiLevelType w:val="multilevel"/>
    <w:tmpl w:val="A2C630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" w15:restartNumberingAfterBreak="0">
    <w:nsid w:val="44012B54"/>
    <w:multiLevelType w:val="multilevel"/>
    <w:tmpl w:val="F11088F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4" w15:restartNumberingAfterBreak="0">
    <w:nsid w:val="4BBA5EBD"/>
    <w:multiLevelType w:val="multilevel"/>
    <w:tmpl w:val="A2C60D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5" w15:restartNumberingAfterBreak="0">
    <w:nsid w:val="6C072718"/>
    <w:multiLevelType w:val="multilevel"/>
    <w:tmpl w:val="01E2BE1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6" w15:restartNumberingAfterBreak="0">
    <w:nsid w:val="72963496"/>
    <w:multiLevelType w:val="multilevel"/>
    <w:tmpl w:val="3A3C90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7" w15:restartNumberingAfterBreak="0">
    <w:nsid w:val="7BD30F10"/>
    <w:multiLevelType w:val="multilevel"/>
    <w:tmpl w:val="17A6B566"/>
    <w:styleLink w:val="WWOutlineListStyl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ttachedTemplate r:id="rId1"/>
  <w:revisionView w:inkAnnotation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050C36"/>
    <w:rsid w:val="00050C36"/>
    <w:rsid w:val="00B6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39861E4-ADDB-4E4A-8B32-B303621D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rial"/>
        <w:kern w:val="3"/>
        <w:sz w:val="24"/>
        <w:szCs w:val="24"/>
        <w:lang w:val="es-EC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rFonts w:ascii="Times New Roman" w:hAnsi="Times New Roman"/>
    </w:rPr>
  </w:style>
  <w:style w:type="paragraph" w:styleId="Ttulo1">
    <w:name w:val="heading 1"/>
    <w:basedOn w:val="Normal"/>
    <w:next w:val="Normal"/>
    <w:pPr>
      <w:keepNext/>
      <w:keepLines/>
      <w:numPr>
        <w:numId w:val="1"/>
      </w:numPr>
      <w:spacing w:after="0" w:line="480" w:lineRule="auto"/>
      <w:outlineLvl w:val="0"/>
    </w:pPr>
    <w:rPr>
      <w:rFonts w:eastAsia="Yu Gothic Light" w:cs="Times New Roman"/>
      <w:b/>
      <w:sz w:val="28"/>
      <w:szCs w:val="32"/>
    </w:rPr>
  </w:style>
  <w:style w:type="paragraph" w:styleId="Ttulo2">
    <w:name w:val="heading 2"/>
    <w:basedOn w:val="Normal"/>
    <w:next w:val="Normal"/>
    <w:pPr>
      <w:keepNext/>
      <w:keepLines/>
      <w:numPr>
        <w:ilvl w:val="1"/>
        <w:numId w:val="1"/>
      </w:numPr>
      <w:spacing w:after="0" w:line="480" w:lineRule="auto"/>
      <w:outlineLvl w:val="1"/>
    </w:pPr>
    <w:rPr>
      <w:rFonts w:eastAsia="Yu Gothic Light" w:cs="Times New Roman"/>
      <w:b/>
      <w:sz w:val="28"/>
      <w:szCs w:val="26"/>
    </w:rPr>
  </w:style>
  <w:style w:type="paragraph" w:styleId="Ttulo3">
    <w:name w:val="heading 3"/>
    <w:basedOn w:val="Normal"/>
    <w:next w:val="Normal"/>
    <w:pPr>
      <w:keepNext/>
      <w:keepLines/>
      <w:numPr>
        <w:ilvl w:val="2"/>
        <w:numId w:val="1"/>
      </w:numPr>
      <w:spacing w:after="0" w:line="480" w:lineRule="auto"/>
      <w:outlineLvl w:val="2"/>
    </w:pPr>
    <w:rPr>
      <w:rFonts w:eastAsia="Yu Gothic Light" w:cs="Times New Roman"/>
      <w:b/>
      <w:sz w:val="28"/>
    </w:rPr>
  </w:style>
  <w:style w:type="paragraph" w:styleId="Ttulo4">
    <w:name w:val="heading 4"/>
    <w:basedOn w:val="Normal"/>
    <w:next w:val="Normal"/>
    <w:pPr>
      <w:keepNext/>
      <w:keepLines/>
      <w:numPr>
        <w:ilvl w:val="3"/>
        <w:numId w:val="1"/>
      </w:numPr>
      <w:spacing w:before="40" w:after="0"/>
      <w:outlineLvl w:val="3"/>
    </w:pPr>
    <w:rPr>
      <w:rFonts w:ascii="Aptos Display" w:eastAsia="Yu Gothic Light" w:hAnsi="Aptos Display" w:cs="Times New Roman"/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numPr>
        <w:ilvl w:val="4"/>
        <w:numId w:val="1"/>
      </w:numPr>
      <w:spacing w:before="40" w:after="0"/>
      <w:outlineLvl w:val="4"/>
    </w:pPr>
    <w:rPr>
      <w:rFonts w:ascii="Aptos Display" w:eastAsia="Yu Gothic Light" w:hAnsi="Aptos Display" w:cs="Times New Roman"/>
      <w:color w:val="0F4761"/>
    </w:rPr>
  </w:style>
  <w:style w:type="paragraph" w:styleId="Ttulo6">
    <w:name w:val="heading 6"/>
    <w:basedOn w:val="Normal"/>
    <w:next w:val="Normal"/>
    <w:pPr>
      <w:keepNext/>
      <w:keepLines/>
      <w:numPr>
        <w:ilvl w:val="5"/>
        <w:numId w:val="1"/>
      </w:numPr>
      <w:spacing w:before="40" w:after="0"/>
      <w:outlineLvl w:val="5"/>
    </w:pPr>
    <w:rPr>
      <w:rFonts w:ascii="Aptos Display" w:eastAsia="Yu Gothic Light" w:hAnsi="Aptos Display" w:cs="Times New Roman"/>
      <w:color w:val="0A2F40"/>
    </w:rPr>
  </w:style>
  <w:style w:type="paragraph" w:styleId="Ttulo7">
    <w:name w:val="heading 7"/>
    <w:basedOn w:val="Normal"/>
    <w:next w:val="Normal"/>
    <w:pPr>
      <w:keepNext/>
      <w:keepLines/>
      <w:numPr>
        <w:ilvl w:val="6"/>
        <w:numId w:val="1"/>
      </w:numPr>
      <w:spacing w:before="40" w:after="0"/>
      <w:outlineLvl w:val="6"/>
    </w:pPr>
    <w:rPr>
      <w:rFonts w:ascii="Aptos Display" w:eastAsia="Yu Gothic Light" w:hAnsi="Aptos Display" w:cs="Times New Roman"/>
      <w:i/>
      <w:iCs/>
      <w:color w:val="0A2F40"/>
    </w:rPr>
  </w:style>
  <w:style w:type="paragraph" w:styleId="Ttulo8">
    <w:name w:val="heading 8"/>
    <w:basedOn w:val="Normal"/>
    <w:next w:val="Normal"/>
    <w:pPr>
      <w:keepNext/>
      <w:keepLines/>
      <w:numPr>
        <w:ilvl w:val="7"/>
        <w:numId w:val="1"/>
      </w:numPr>
      <w:spacing w:before="40" w:after="0"/>
      <w:outlineLvl w:val="7"/>
    </w:pPr>
    <w:rPr>
      <w:rFonts w:ascii="Aptos Display" w:eastAsia="Yu Gothic Light" w:hAnsi="Aptos Display" w:cs="Times New Roman"/>
      <w:color w:val="272727"/>
      <w:sz w:val="21"/>
      <w:szCs w:val="21"/>
    </w:rPr>
  </w:style>
  <w:style w:type="paragraph" w:styleId="Ttulo9">
    <w:name w:val="heading 9"/>
    <w:basedOn w:val="Normal"/>
    <w:next w:val="Normal"/>
    <w:pPr>
      <w:keepNext/>
      <w:keepLines/>
      <w:numPr>
        <w:ilvl w:val="8"/>
        <w:numId w:val="1"/>
      </w:numPr>
      <w:spacing w:before="40" w:after="0"/>
      <w:outlineLvl w:val="8"/>
    </w:pPr>
    <w:rPr>
      <w:rFonts w:ascii="Aptos Display" w:eastAsia="Yu Gothic Light" w:hAnsi="Aptos Display" w:cs="Times New Roman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character" w:styleId="nfasissutil">
    <w:name w:val="Subtle Emphasis"/>
    <w:basedOn w:val="Fuentedeprrafopredeter"/>
    <w:rPr>
      <w:i/>
      <w:iCs/>
      <w:color w:val="404040"/>
    </w:rPr>
  </w:style>
  <w:style w:type="character" w:customStyle="1" w:styleId="Ttulo1Car">
    <w:name w:val="Título 1 Car"/>
    <w:basedOn w:val="Fuentedeprrafopredeter"/>
    <w:rPr>
      <w:rFonts w:ascii="Times New Roman" w:eastAsia="Yu Gothic Light" w:hAnsi="Times New Roman" w:cs="Times New Roman"/>
      <w:b/>
      <w:sz w:val="28"/>
      <w:szCs w:val="32"/>
    </w:rPr>
  </w:style>
  <w:style w:type="paragraph" w:styleId="Ttulo">
    <w:name w:val="Title"/>
    <w:basedOn w:val="Normal"/>
    <w:next w:val="Normal"/>
    <w:pPr>
      <w:spacing w:after="0" w:line="240" w:lineRule="auto"/>
    </w:pPr>
    <w:rPr>
      <w:rFonts w:ascii="Aptos Display" w:eastAsia="Yu Gothic Light" w:hAnsi="Aptos Display" w:cs="Times New Roman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Yu Gothic Light" w:hAnsi="Aptos Display" w:cs="Times New Roman"/>
      <w:spacing w:val="-10"/>
      <w:kern w:val="3"/>
      <w:sz w:val="56"/>
      <w:szCs w:val="56"/>
    </w:rPr>
  </w:style>
  <w:style w:type="character" w:customStyle="1" w:styleId="Ttulo2Car">
    <w:name w:val="Título 2 Car"/>
    <w:basedOn w:val="Fuentedeprrafopredeter"/>
    <w:rPr>
      <w:rFonts w:ascii="Times New Roman" w:eastAsia="Yu Gothic Light" w:hAnsi="Times New Roman" w:cs="Times New Roman"/>
      <w:b/>
      <w:sz w:val="28"/>
      <w:szCs w:val="26"/>
    </w:rPr>
  </w:style>
  <w:style w:type="character" w:customStyle="1" w:styleId="Ttulo3Car">
    <w:name w:val="Título 3 Car"/>
    <w:basedOn w:val="Fuentedeprrafopredeter"/>
    <w:rPr>
      <w:rFonts w:ascii="Times New Roman" w:eastAsia="Yu Gothic Light" w:hAnsi="Times New Roman" w:cs="Times New Roman"/>
      <w:b/>
      <w:sz w:val="28"/>
    </w:rPr>
  </w:style>
  <w:style w:type="paragraph" w:styleId="TDC1">
    <w:name w:val="toc 1"/>
    <w:basedOn w:val="Normal"/>
    <w:next w:val="Normal"/>
    <w:autoRedefine/>
    <w:pPr>
      <w:spacing w:after="0" w:line="432" w:lineRule="auto"/>
      <w:jc w:val="both"/>
    </w:pPr>
  </w:style>
  <w:style w:type="paragraph" w:styleId="TDC2">
    <w:name w:val="toc 2"/>
    <w:basedOn w:val="Normal"/>
    <w:next w:val="Normal"/>
    <w:autoRedefine/>
    <w:pPr>
      <w:spacing w:after="0" w:line="432" w:lineRule="auto"/>
      <w:jc w:val="both"/>
    </w:pPr>
  </w:style>
  <w:style w:type="paragraph" w:styleId="TDC3">
    <w:name w:val="toc 3"/>
    <w:basedOn w:val="Normal"/>
    <w:next w:val="Normal"/>
    <w:autoRedefine/>
    <w:pPr>
      <w:spacing w:after="0" w:line="432" w:lineRule="auto"/>
    </w:pPr>
  </w:style>
  <w:style w:type="character" w:customStyle="1" w:styleId="Ttulo4Car">
    <w:name w:val="Título 4 Car"/>
    <w:basedOn w:val="Fuentedeprrafopredeter"/>
    <w:rPr>
      <w:rFonts w:ascii="Aptos Display" w:eastAsia="Yu Gothic Light" w:hAnsi="Aptos Display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ascii="Aptos Display" w:eastAsia="Yu Gothic Light" w:hAnsi="Aptos Display" w:cs="Times New Roman"/>
      <w:color w:val="0F4761"/>
    </w:rPr>
  </w:style>
  <w:style w:type="character" w:customStyle="1" w:styleId="Ttulo6Car">
    <w:name w:val="Título 6 Car"/>
    <w:basedOn w:val="Fuentedeprrafopredeter"/>
    <w:rPr>
      <w:rFonts w:ascii="Aptos Display" w:eastAsia="Yu Gothic Light" w:hAnsi="Aptos Display" w:cs="Times New Roman"/>
      <w:color w:val="0A2F40"/>
    </w:rPr>
  </w:style>
  <w:style w:type="character" w:customStyle="1" w:styleId="Ttulo7Car">
    <w:name w:val="Título 7 Car"/>
    <w:basedOn w:val="Fuentedeprrafopredeter"/>
    <w:rPr>
      <w:rFonts w:ascii="Aptos Display" w:eastAsia="Yu Gothic Light" w:hAnsi="Aptos Display" w:cs="Times New Roman"/>
      <w:i/>
      <w:iCs/>
      <w:color w:val="0A2F40"/>
    </w:rPr>
  </w:style>
  <w:style w:type="character" w:customStyle="1" w:styleId="Ttulo8Car">
    <w:name w:val="Título 8 Car"/>
    <w:basedOn w:val="Fuentedeprrafopredeter"/>
    <w:rPr>
      <w:rFonts w:ascii="Aptos Display" w:eastAsia="Yu Gothic Light" w:hAnsi="Aptos Display" w:cs="Times New Roman"/>
      <w:color w:val="272727"/>
      <w:sz w:val="21"/>
      <w:szCs w:val="21"/>
    </w:rPr>
  </w:style>
  <w:style w:type="character" w:customStyle="1" w:styleId="Ttulo9Car">
    <w:name w:val="Título 9 Car"/>
    <w:basedOn w:val="Fuentedeprrafopredeter"/>
    <w:rPr>
      <w:rFonts w:ascii="Aptos Display" w:eastAsia="Yu Gothic Light" w:hAnsi="Aptos Display" w:cs="Times New Roman"/>
      <w:i/>
      <w:iCs/>
      <w:color w:val="272727"/>
      <w:sz w:val="21"/>
      <w:szCs w:val="21"/>
    </w:rPr>
  </w:style>
  <w:style w:type="character" w:styleId="Hipervnculo">
    <w:name w:val="Hyperlink"/>
    <w:basedOn w:val="Fuentedeprrafopredeter"/>
    <w:rPr>
      <w:color w:val="467886"/>
      <w:u w:val="single"/>
    </w:rPr>
  </w:style>
  <w:style w:type="paragraph" w:styleId="Descripcin">
    <w:name w:val="caption"/>
    <w:basedOn w:val="Normal"/>
    <w:next w:val="Normal"/>
    <w:pPr>
      <w:spacing w:after="0" w:line="240" w:lineRule="auto"/>
    </w:pPr>
    <w:rPr>
      <w:b/>
      <w:iCs/>
      <w:szCs w:val="18"/>
    </w:rPr>
  </w:style>
  <w:style w:type="paragraph" w:customStyle="1" w:styleId="BajoTiruloFigura">
    <w:name w:val="BajoTiruloFigura"/>
    <w:basedOn w:val="Normal"/>
    <w:pPr>
      <w:spacing w:after="0"/>
    </w:pPr>
    <w:rPr>
      <w:i/>
    </w:rPr>
  </w:style>
  <w:style w:type="character" w:customStyle="1" w:styleId="BajoTiruloFiguraChar">
    <w:name w:val="BajoTiruloFigura Char"/>
    <w:basedOn w:val="Fuentedeprrafopredeter"/>
    <w:rPr>
      <w:rFonts w:ascii="Times New Roman" w:hAnsi="Times New Roman"/>
      <w:i/>
    </w:rPr>
  </w:style>
  <w:style w:type="paragraph" w:customStyle="1" w:styleId="Parrafo">
    <w:name w:val="Parrafo"/>
    <w:basedOn w:val="Normal"/>
    <w:pPr>
      <w:spacing w:after="0" w:line="360" w:lineRule="auto"/>
      <w:jc w:val="both"/>
    </w:pPr>
    <w:rPr>
      <w:rFonts w:cs="Times New Roman"/>
    </w:rPr>
  </w:style>
  <w:style w:type="character" w:customStyle="1" w:styleId="ParrafoChar">
    <w:name w:val="Parrafo Char"/>
    <w:basedOn w:val="Fuentedeprrafopredeter"/>
    <w:rPr>
      <w:rFonts w:ascii="Times New Roman" w:hAnsi="Times New Roman" w:cs="Times New Roman"/>
    </w:rPr>
  </w:style>
  <w:style w:type="paragraph" w:styleId="Tabladeilustraciones">
    <w:name w:val="table of figures"/>
    <w:basedOn w:val="Normal"/>
    <w:next w:val="Normal"/>
    <w:autoRedefine/>
    <w:pPr>
      <w:spacing w:after="0" w:line="480" w:lineRule="auto"/>
    </w:pPr>
  </w:style>
  <w:style w:type="paragraph" w:styleId="TDC4">
    <w:name w:val="toc 4"/>
    <w:basedOn w:val="Normal"/>
    <w:next w:val="Normal"/>
    <w:autoRedefine/>
    <w:pPr>
      <w:spacing w:after="100" w:line="432" w:lineRule="auto"/>
      <w:ind w:left="720"/>
    </w:pPr>
  </w:style>
  <w:style w:type="paragraph" w:styleId="Textonotapie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rPr>
      <w:position w:val="0"/>
      <w:vertAlign w:val="superscript"/>
    </w:rPr>
  </w:style>
  <w:style w:type="paragraph" w:styleId="Bibliografa">
    <w:name w:val="Bibliography"/>
    <w:basedOn w:val="Normal"/>
    <w:next w:val="Normal"/>
  </w:style>
  <w:style w:type="character" w:customStyle="1" w:styleId="Mencinsinresolver">
    <w:name w:val="Mención sin resolver"/>
    <w:basedOn w:val="Fuentedeprrafopredeter"/>
    <w:rPr>
      <w:color w:val="605E5C"/>
      <w:shd w:val="clear" w:color="auto" w:fill="E1DFDD"/>
    </w:rPr>
  </w:style>
  <w:style w:type="paragraph" w:styleId="Prrafodelista">
    <w:name w:val="List Paragraph"/>
    <w:basedOn w:val="Normal"/>
    <w:pPr>
      <w:spacing w:line="256" w:lineRule="auto"/>
      <w:ind w:left="720"/>
    </w:pPr>
    <w:rPr>
      <w:rFonts w:ascii="Aptos" w:hAnsi="Aptos"/>
      <w:kern w:val="0"/>
      <w:sz w:val="22"/>
      <w:szCs w:val="22"/>
      <w:lang w:val="es-MX"/>
    </w:rPr>
  </w:style>
  <w:style w:type="character" w:customStyle="1" w:styleId="PrrafodelistaCar">
    <w:name w:val="Párrafo de lista Car"/>
    <w:basedOn w:val="Fuentedeprrafopredeter"/>
    <w:rPr>
      <w:kern w:val="0"/>
      <w:sz w:val="22"/>
      <w:szCs w:val="22"/>
      <w:lang w:val="es-MX"/>
    </w:rPr>
  </w:style>
  <w:style w:type="character" w:customStyle="1" w:styleId="Mencionar">
    <w:name w:val="Mencionar"/>
    <w:basedOn w:val="Fuentedeprrafopredeter"/>
    <w:rPr>
      <w:color w:val="2B579A"/>
    </w:rPr>
  </w:style>
  <w:style w:type="paragraph" w:styleId="NormalWeb">
    <w:name w:val="Normal (Web)"/>
    <w:basedOn w:val="Normal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host.docker.internal:5001/" TargetMode="External"/><Relationship Id="rId18" Type="http://schemas.openxmlformats.org/officeDocument/2006/relationships/hyperlink" Target="http://host.docker.internal:5001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://host.docker.internal:5001/" TargetMode="External"/><Relationship Id="rId17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5001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github.com/sebasbv11/laboratorio-sast-dast-cds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host.docker.internal:5001/age?age=abc" TargetMode="External"/><Relationship Id="rId22" Type="http://schemas.openxmlformats.org/officeDocument/2006/relationships/fontTable" Target="fontTable.xml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hyperlink" Target="https://github.com/sebasbv11/actividad-1-flask-original-docente/tree/sonarqube" TargetMode="External"/><Relationship Id="rId34" Type="http://schemas.openxmlformats.org/officeDocument/2006/relationships/hyperlink" Target="https://github.com/sebasbv11/actividad-1-flask-original-docente/tree/owasp-zap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1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3576</Words>
  <Characters>19669</Characters>
  <Application>Microsoft Office Word</Application>
  <DocSecurity>0</DocSecurity>
  <Lines>163</Lines>
  <Paragraphs>46</Paragraphs>
  <ScaleCrop>false</ScaleCrop>
  <Company/>
  <LinksUpToDate>false</LinksUpToDate>
  <CharactersWithSpaces>23199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seguridad con SonarQube y OWASP ZAP</dc:title>
  <dc:subject>Informe resumido de las fases A y B</dc:subject>
  <dc:creator>Ken Alons</dc:creator>
  <dc:description/>
  <cp:lastModifiedBy>USUARIO</cp:lastModifiedBy>
  <cp:revision>2</cp:revision>
  <cp:lastPrinted>2025-10-24T12:57:00Z</cp:lastPrinted>
  <dcterms:created xsi:type="dcterms:W3CDTF">2026-10-19T05:35:00Z</dcterms:created>
  <dcterms:modified xsi:type="dcterms:W3CDTF">2026-10-19T05:35:00Z</dcterms:modified>
</cp:coreProperties>
</file>